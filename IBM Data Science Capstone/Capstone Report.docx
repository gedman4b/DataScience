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1A741" w14:textId="77777777" w:rsidR="00C6554A" w:rsidRPr="008B5277" w:rsidRDefault="00006D3C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3C879C9E" wp14:editId="39902E71">
            <wp:extent cx="5486400" cy="3059430"/>
            <wp:effectExtent l="0" t="0" r="0" b="7620"/>
            <wp:docPr id="1" name="Picture 1" descr="Image result for Italian 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talian Restaura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79A62D1" w14:textId="77777777" w:rsidR="00C6554A" w:rsidRDefault="00006D3C" w:rsidP="00C6554A">
      <w:pPr>
        <w:pStyle w:val="Title"/>
      </w:pPr>
      <w:r w:rsidRPr="00006D3C">
        <w:t xml:space="preserve">Where in Raleigh, NC </w:t>
      </w:r>
      <w:r w:rsidR="006463E7">
        <w:t>Should I</w:t>
      </w:r>
      <w:r w:rsidRPr="00006D3C">
        <w:t xml:space="preserve"> Open </w:t>
      </w:r>
      <w:r w:rsidR="006463E7">
        <w:t>an</w:t>
      </w:r>
      <w:r w:rsidRPr="00006D3C">
        <w:t xml:space="preserve"> Italian Restaurant?</w:t>
      </w:r>
    </w:p>
    <w:p w14:paraId="78CDF604" w14:textId="77777777" w:rsidR="00C6554A" w:rsidRPr="00D5413C" w:rsidRDefault="00C6554A" w:rsidP="00C6554A">
      <w:pPr>
        <w:pStyle w:val="Subtitle"/>
      </w:pPr>
    </w:p>
    <w:p w14:paraId="1063EEAB" w14:textId="77777777" w:rsidR="00C6554A" w:rsidRDefault="00006D3C" w:rsidP="00C6554A">
      <w:pPr>
        <w:pStyle w:val="ContactInfo"/>
      </w:pPr>
      <w:r>
        <w:t>Scott Josephson</w:t>
      </w:r>
      <w:r w:rsidR="00C6554A">
        <w:t xml:space="preserve"> | </w:t>
      </w:r>
      <w:r>
        <w:t>Applied Data Science Capstone</w:t>
      </w:r>
      <w:r w:rsidR="00C6554A">
        <w:t xml:space="preserve"> |</w:t>
      </w:r>
      <w:r w:rsidR="00C6554A" w:rsidRPr="00D5413C">
        <w:t xml:space="preserve"> </w:t>
      </w:r>
      <w:r>
        <w:t>1/</w:t>
      </w:r>
      <w:r w:rsidR="006E4E8A">
        <w:t>7</w:t>
      </w:r>
      <w:r>
        <w:t>/19</w:t>
      </w:r>
      <w:r w:rsidR="00C6554A">
        <w:br w:type="page"/>
      </w:r>
    </w:p>
    <w:p w14:paraId="64C7C94C" w14:textId="77777777" w:rsidR="00C6554A" w:rsidRDefault="00006D3C" w:rsidP="00C6554A">
      <w:pPr>
        <w:pStyle w:val="Heading1"/>
      </w:pPr>
      <w:r>
        <w:lastRenderedPageBreak/>
        <w:t>Introduction</w:t>
      </w:r>
    </w:p>
    <w:p w14:paraId="5F8244C5" w14:textId="5996FB3F" w:rsidR="00C6554A" w:rsidRPr="00651FB0" w:rsidRDefault="00E52613" w:rsidP="00651FB0">
      <w:pPr>
        <w:rPr>
          <w:rFonts w:cs="Arial"/>
          <w:color w:val="373A3C"/>
          <w:sz w:val="24"/>
          <w:szCs w:val="24"/>
          <w:shd w:val="clear" w:color="auto" w:fill="FAFAFA"/>
        </w:rPr>
      </w:pPr>
      <w:r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My friend is 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looking to move out from New York City as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he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get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closer to </w:t>
      </w:r>
      <w:r w:rsidR="00342AC4" w:rsidRPr="0053779A">
        <w:rPr>
          <w:rFonts w:cs="Arial"/>
          <w:color w:val="373A3C"/>
          <w:sz w:val="24"/>
          <w:szCs w:val="24"/>
          <w:shd w:val="clear" w:color="auto" w:fill="FAFAFA"/>
        </w:rPr>
        <w:t>retirement. .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He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ha</w:t>
      </w:r>
      <w:r w:rsidR="000F0AAD">
        <w:rPr>
          <w:rFonts w:cs="Arial"/>
          <w:color w:val="373A3C"/>
          <w:sz w:val="24"/>
          <w:szCs w:val="24"/>
          <w:shd w:val="clear" w:color="auto" w:fill="FAFAFA"/>
        </w:rPr>
        <w:t>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been in the restaurant business for 20 years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and 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>ha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owned several Italian Restaurants in New York. 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He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want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to move to a quieter town, but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he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still need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income. 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He has asked me to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research other cities to see which towns are need of a good Italian restaurant.  I am currently looking at Raleigh North Carolina.  I decided to research Italian restaurant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 competitors</w:t>
      </w:r>
      <w:r w:rsidR="00F83C28" w:rsidRPr="0053779A">
        <w:rPr>
          <w:rFonts w:cs="Arial"/>
          <w:color w:val="373A3C"/>
          <w:sz w:val="24"/>
          <w:szCs w:val="24"/>
          <w:shd w:val="clear" w:color="auto" w:fill="FAFAFA"/>
        </w:rPr>
        <w:t xml:space="preserve">, </w:t>
      </w:r>
      <w:r w:rsidRPr="0053779A">
        <w:rPr>
          <w:rFonts w:cs="Arial"/>
          <w:color w:val="373A3C"/>
          <w:sz w:val="24"/>
          <w:szCs w:val="24"/>
          <w:shd w:val="clear" w:color="auto" w:fill="FAFAFA"/>
        </w:rPr>
        <w:t>Cafes, Shopping, and Nightlife.</w:t>
      </w:r>
      <w:r w:rsidR="00ED3498">
        <w:rPr>
          <w:rFonts w:cs="Arial"/>
          <w:color w:val="373A3C"/>
          <w:sz w:val="24"/>
          <w:szCs w:val="24"/>
          <w:shd w:val="clear" w:color="auto" w:fill="FAFAFA"/>
        </w:rPr>
        <w:t xml:space="preserve">  I am most interested in finding places from the different categories and seeing where in Raleigh are the greatest concentration of other Italian Restaurants located</w:t>
      </w:r>
      <w:r w:rsidR="00382EDA">
        <w:rPr>
          <w:rFonts w:cs="Arial"/>
          <w:color w:val="373A3C"/>
          <w:sz w:val="24"/>
          <w:szCs w:val="24"/>
          <w:shd w:val="clear" w:color="auto" w:fill="FAFAFA"/>
        </w:rPr>
        <w:t xml:space="preserve"> in conjunction with other popular cafes, shopping, and Nightlife venues.</w:t>
      </w:r>
    </w:p>
    <w:p w14:paraId="23952371" w14:textId="77777777" w:rsidR="00C6554A" w:rsidRPr="00D5413C" w:rsidRDefault="00651FB0" w:rsidP="00651FB0">
      <w:pPr>
        <w:pStyle w:val="Heading1"/>
      </w:pPr>
      <w:r>
        <w:t>Data</w:t>
      </w:r>
    </w:p>
    <w:p w14:paraId="2B7D72C7" w14:textId="77777777" w:rsidR="002C74C0" w:rsidRPr="00BD39A9" w:rsidRDefault="00AD3068" w:rsidP="00651FB0">
      <w:pPr>
        <w:rPr>
          <w:color w:val="auto"/>
          <w:sz w:val="24"/>
          <w:szCs w:val="24"/>
          <w:shd w:val="clear" w:color="auto" w:fill="FAFAFA"/>
        </w:rPr>
      </w:pPr>
      <w:r w:rsidRPr="00BD39A9">
        <w:rPr>
          <w:color w:val="auto"/>
          <w:sz w:val="24"/>
          <w:szCs w:val="24"/>
          <w:shd w:val="clear" w:color="auto" w:fill="FAFAFA"/>
        </w:rPr>
        <w:t>T</w:t>
      </w:r>
      <w:r w:rsidR="00651FB0" w:rsidRPr="00BD39A9">
        <w:rPr>
          <w:color w:val="auto"/>
          <w:sz w:val="24"/>
          <w:szCs w:val="24"/>
          <w:shd w:val="clear" w:color="auto" w:fill="FAFAFA"/>
        </w:rPr>
        <w:t xml:space="preserve">he data that will be </w:t>
      </w:r>
      <w:r w:rsidRPr="00BD39A9">
        <w:rPr>
          <w:color w:val="auto"/>
          <w:sz w:val="24"/>
          <w:szCs w:val="24"/>
          <w:shd w:val="clear" w:color="auto" w:fill="FAFAFA"/>
        </w:rPr>
        <w:t xml:space="preserve">using are </w:t>
      </w:r>
      <w:r w:rsidR="00A30F69" w:rsidRPr="00BD39A9">
        <w:rPr>
          <w:color w:val="auto"/>
          <w:sz w:val="24"/>
          <w:szCs w:val="24"/>
          <w:shd w:val="clear" w:color="auto" w:fill="FAFAFA"/>
        </w:rPr>
        <w:t xml:space="preserve">from </w:t>
      </w:r>
      <w:r w:rsidRPr="00BD39A9">
        <w:rPr>
          <w:color w:val="auto"/>
          <w:sz w:val="24"/>
          <w:szCs w:val="24"/>
          <w:shd w:val="clear" w:color="auto" w:fill="FAFAFA"/>
        </w:rPr>
        <w:t xml:space="preserve">Italian Restaurant </w:t>
      </w:r>
      <w:r w:rsidR="00893828" w:rsidRPr="00BD39A9">
        <w:rPr>
          <w:color w:val="auto"/>
          <w:sz w:val="24"/>
          <w:szCs w:val="24"/>
          <w:shd w:val="clear" w:color="auto" w:fill="FAFAFA"/>
        </w:rPr>
        <w:t>V</w:t>
      </w:r>
      <w:r w:rsidRPr="00BD39A9">
        <w:rPr>
          <w:color w:val="auto"/>
          <w:sz w:val="24"/>
          <w:szCs w:val="24"/>
          <w:shd w:val="clear" w:color="auto" w:fill="FAFAFA"/>
        </w:rPr>
        <w:t>enues</w:t>
      </w:r>
      <w:r w:rsidR="008A7D96" w:rsidRPr="00BD39A9">
        <w:rPr>
          <w:color w:val="auto"/>
          <w:sz w:val="24"/>
          <w:szCs w:val="24"/>
          <w:shd w:val="clear" w:color="auto" w:fill="FAFAFA"/>
        </w:rPr>
        <w:t>, Cafes</w:t>
      </w:r>
      <w:r w:rsidR="00893828" w:rsidRPr="00BD39A9">
        <w:rPr>
          <w:color w:val="auto"/>
          <w:sz w:val="24"/>
          <w:szCs w:val="24"/>
          <w:shd w:val="clear" w:color="auto" w:fill="FAFAFA"/>
        </w:rPr>
        <w:t>, Shopping, and the Nightlife</w:t>
      </w:r>
      <w:r w:rsidRPr="00BD39A9">
        <w:rPr>
          <w:color w:val="auto"/>
          <w:sz w:val="24"/>
          <w:szCs w:val="24"/>
          <w:shd w:val="clear" w:color="auto" w:fill="FAFAFA"/>
        </w:rPr>
        <w:t xml:space="preserve"> in the city of Raleigh.  </w:t>
      </w:r>
      <w:r w:rsidR="001A7094" w:rsidRPr="00BD39A9">
        <w:rPr>
          <w:color w:val="auto"/>
          <w:sz w:val="24"/>
          <w:szCs w:val="24"/>
          <w:shd w:val="clear" w:color="auto" w:fill="FAFAFA"/>
        </w:rPr>
        <w:t xml:space="preserve">We will utilize the data from Foursquare.  </w:t>
      </w:r>
      <w:r w:rsidR="00EC79DB" w:rsidRPr="00BD39A9">
        <w:rPr>
          <w:color w:val="auto"/>
          <w:sz w:val="24"/>
          <w:szCs w:val="24"/>
          <w:shd w:val="clear" w:color="auto" w:fill="FAFAFA"/>
        </w:rPr>
        <w:t xml:space="preserve">We will look at features such as name, </w:t>
      </w:r>
      <w:r w:rsidR="00ED3498" w:rsidRPr="00BD39A9">
        <w:rPr>
          <w:color w:val="auto"/>
          <w:sz w:val="24"/>
          <w:szCs w:val="24"/>
          <w:shd w:val="clear" w:color="auto" w:fill="FAFAFA"/>
        </w:rPr>
        <w:t xml:space="preserve">categories, </w:t>
      </w:r>
      <w:r w:rsidR="00EC79DB" w:rsidRPr="00BD39A9">
        <w:rPr>
          <w:color w:val="auto"/>
          <w:sz w:val="24"/>
          <w:szCs w:val="24"/>
          <w:shd w:val="clear" w:color="auto" w:fill="FAFAFA"/>
        </w:rPr>
        <w:t>address, cross street, latitude, longitude</w:t>
      </w:r>
      <w:r w:rsidR="00893828" w:rsidRPr="00BD39A9">
        <w:rPr>
          <w:color w:val="auto"/>
          <w:sz w:val="24"/>
          <w:szCs w:val="24"/>
          <w:shd w:val="clear" w:color="auto" w:fill="FAFAFA"/>
        </w:rPr>
        <w:t>.</w:t>
      </w:r>
    </w:p>
    <w:p w14:paraId="06A91623" w14:textId="77777777" w:rsidR="008B690A" w:rsidRDefault="008B690A" w:rsidP="008B690A">
      <w:pPr>
        <w:pStyle w:val="Heading1"/>
      </w:pPr>
      <w:r>
        <w:t>Methodology</w:t>
      </w:r>
    </w:p>
    <w:p w14:paraId="1FC2E807" w14:textId="77777777" w:rsidR="00625F51" w:rsidRDefault="008D09B5" w:rsidP="008B690A">
      <w:pPr>
        <w:rPr>
          <w:color w:val="auto"/>
        </w:rPr>
      </w:pPr>
      <w:r w:rsidRPr="00BD39A9">
        <w:rPr>
          <w:color w:val="auto"/>
        </w:rPr>
        <w:t xml:space="preserve">The goal was to locate Raleigh’s largest concentration of venues from the 4 categories in order to suggest to my friend where his Restaurant would be most populated.  </w:t>
      </w:r>
      <w:r w:rsidR="00627C20" w:rsidRPr="00BD39A9">
        <w:rPr>
          <w:color w:val="auto"/>
        </w:rPr>
        <w:t xml:space="preserve">Raleigh has </w:t>
      </w:r>
      <w:r w:rsidR="00E01B3A" w:rsidRPr="00BD39A9">
        <w:rPr>
          <w:color w:val="auto"/>
        </w:rPr>
        <w:t xml:space="preserve">15 zip codes which represents many neighborhoods. I first obtained geographical latitude and longitude coordinates using the zip codes and plugging them into Google’s Geocode API. I then created a </w:t>
      </w:r>
      <w:proofErr w:type="spellStart"/>
      <w:r w:rsidR="00E01B3A" w:rsidRPr="00BD39A9">
        <w:rPr>
          <w:color w:val="auto"/>
        </w:rPr>
        <w:t>dataframe</w:t>
      </w:r>
      <w:proofErr w:type="spellEnd"/>
      <w:r w:rsidR="00E01B3A" w:rsidRPr="00BD39A9">
        <w:rPr>
          <w:color w:val="auto"/>
        </w:rPr>
        <w:t xml:space="preserve"> with the Raleigh zip codes and their respective geocoordinates.  I then created a Folium Map of Raleigh and its zip codes</w:t>
      </w:r>
      <w:r w:rsidR="00625F51">
        <w:rPr>
          <w:color w:val="auto"/>
        </w:rPr>
        <w:t xml:space="preserve"> shown here:</w:t>
      </w:r>
    </w:p>
    <w:p w14:paraId="134C0792" w14:textId="77777777" w:rsidR="00625F51" w:rsidRDefault="00625F51" w:rsidP="008B690A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6B52851B" wp14:editId="57C957C4">
            <wp:extent cx="5486400" cy="229108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stoneRaleighZipCodeM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3A43" w14:textId="77777777" w:rsidR="00625F51" w:rsidRDefault="00625F51" w:rsidP="008B690A">
      <w:pPr>
        <w:rPr>
          <w:color w:val="auto"/>
        </w:rPr>
      </w:pPr>
    </w:p>
    <w:p w14:paraId="1D870E75" w14:textId="7849DF55" w:rsidR="00625F51" w:rsidRDefault="005736B2" w:rsidP="008B690A">
      <w:pPr>
        <w:rPr>
          <w:color w:val="auto"/>
        </w:rPr>
      </w:pPr>
      <w:r w:rsidRPr="00BD39A9">
        <w:rPr>
          <w:color w:val="auto"/>
        </w:rPr>
        <w:t>Using</w:t>
      </w:r>
      <w:r w:rsidR="003B0248" w:rsidRPr="00BD39A9">
        <w:rPr>
          <w:color w:val="auto"/>
        </w:rPr>
        <w:t xml:space="preserve"> the </w:t>
      </w:r>
      <w:r w:rsidRPr="00BD39A9">
        <w:rPr>
          <w:color w:val="auto"/>
        </w:rPr>
        <w:t>Foursquare</w:t>
      </w:r>
      <w:r w:rsidR="003B0248" w:rsidRPr="00BD39A9">
        <w:rPr>
          <w:color w:val="auto"/>
        </w:rPr>
        <w:t xml:space="preserve"> API I was able to obtain a listing of the venues I was interested in. To accomplish this I filtered the search by zip code and category name.  </w:t>
      </w:r>
    </w:p>
    <w:p w14:paraId="61426A7B" w14:textId="77777777" w:rsidR="008B690A" w:rsidRDefault="002F6CD5" w:rsidP="008B690A">
      <w:pPr>
        <w:rPr>
          <w:color w:val="auto"/>
        </w:rPr>
      </w:pPr>
      <w:r>
        <w:rPr>
          <w:color w:val="auto"/>
        </w:rPr>
        <w:t>Then I created another Folium Map</w:t>
      </w:r>
      <w:r w:rsidR="00625F51">
        <w:rPr>
          <w:color w:val="auto"/>
        </w:rPr>
        <w:t xml:space="preserve"> of Raleigh Venues from the four categories shown here:</w:t>
      </w:r>
    </w:p>
    <w:p w14:paraId="4BFBD191" w14:textId="77777777" w:rsidR="00625F51" w:rsidRDefault="00625F51" w:rsidP="008B690A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238D6E3" wp14:editId="3998B6C1">
            <wp:extent cx="5486400" cy="2390775"/>
            <wp:effectExtent l="0" t="0" r="0" b="9525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stoneCategoryZipCodeMa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7C33" w14:textId="77777777" w:rsidR="00342AC4" w:rsidRPr="00BD39A9" w:rsidRDefault="00342AC4" w:rsidP="008B690A">
      <w:pPr>
        <w:rPr>
          <w:color w:val="auto"/>
        </w:rPr>
      </w:pPr>
      <w:r>
        <w:rPr>
          <w:color w:val="auto"/>
        </w:rPr>
        <w:t xml:space="preserve">I then prepared the venues for clustering. I used the </w:t>
      </w:r>
      <w:proofErr w:type="spellStart"/>
      <w:r>
        <w:rPr>
          <w:color w:val="auto"/>
        </w:rPr>
        <w:t>LabelEncoder</w:t>
      </w:r>
      <w:proofErr w:type="spellEnd"/>
      <w:r>
        <w:rPr>
          <w:color w:val="auto"/>
        </w:rPr>
        <w:t xml:space="preserve"> class from the </w:t>
      </w:r>
      <w:proofErr w:type="spellStart"/>
      <w:r>
        <w:rPr>
          <w:color w:val="auto"/>
        </w:rPr>
        <w:t>scikit</w:t>
      </w:r>
      <w:proofErr w:type="spellEnd"/>
      <w:r>
        <w:rPr>
          <w:color w:val="auto"/>
        </w:rPr>
        <w:t>-learn library to encode the zip code and category into numerical codes for easier processing. K-Means Clustering was used to group together the venues</w:t>
      </w:r>
    </w:p>
    <w:p w14:paraId="18E05FCF" w14:textId="77777777" w:rsidR="008B690A" w:rsidRDefault="008B690A" w:rsidP="008B690A">
      <w:pPr>
        <w:pStyle w:val="Heading1"/>
        <w:rPr>
          <w:rFonts w:eastAsia="Times New Roman"/>
        </w:rPr>
      </w:pPr>
      <w:r w:rsidRPr="008B690A">
        <w:rPr>
          <w:rFonts w:eastAsia="Times New Roman"/>
        </w:rPr>
        <w:t>Results</w:t>
      </w:r>
    </w:p>
    <w:p w14:paraId="72C85346" w14:textId="77777777" w:rsidR="00342AC4" w:rsidRDefault="00342AC4" w:rsidP="008B690A">
      <w:pPr>
        <w:shd w:val="clear" w:color="auto" w:fill="FAFAFA"/>
        <w:spacing w:before="100" w:beforeAutospacing="1" w:after="150" w:line="240" w:lineRule="auto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rFonts w:ascii="Arial" w:eastAsia="Times New Roman" w:hAnsi="Arial" w:cs="Arial"/>
          <w:color w:val="373A3C"/>
          <w:sz w:val="21"/>
          <w:szCs w:val="21"/>
        </w:rPr>
        <w:t>Four clusters were determined to be the best fit. So I color coded them by category:</w:t>
      </w:r>
    </w:p>
    <w:p w14:paraId="0A2FA4C9" w14:textId="21124347" w:rsidR="00342AC4" w:rsidRPr="00416717" w:rsidRDefault="00342AC4" w:rsidP="00416717">
      <w:pPr>
        <w:rPr>
          <w:color w:val="auto"/>
        </w:rPr>
      </w:pPr>
      <w:r w:rsidRPr="00416717">
        <w:rPr>
          <w:color w:val="auto"/>
        </w:rPr>
        <w:lastRenderedPageBreak/>
        <w:t>Cluster 1: Cafes – red</w:t>
      </w:r>
    </w:p>
    <w:p w14:paraId="60D16C57" w14:textId="77777777" w:rsidR="00342AC4" w:rsidRPr="00416717" w:rsidRDefault="00342AC4" w:rsidP="00416717">
      <w:pPr>
        <w:rPr>
          <w:color w:val="auto"/>
        </w:rPr>
      </w:pPr>
      <w:r w:rsidRPr="00416717">
        <w:rPr>
          <w:color w:val="auto"/>
        </w:rPr>
        <w:t>Cluster2: Italian Restaurants – purple</w:t>
      </w:r>
    </w:p>
    <w:p w14:paraId="5D361DB8" w14:textId="77777777" w:rsidR="00342AC4" w:rsidRPr="00416717" w:rsidRDefault="00342AC4" w:rsidP="00416717">
      <w:pPr>
        <w:rPr>
          <w:color w:val="auto"/>
        </w:rPr>
      </w:pPr>
      <w:r w:rsidRPr="00416717">
        <w:rPr>
          <w:color w:val="auto"/>
        </w:rPr>
        <w:t>Cluster 3: Nightlife – green</w:t>
      </w:r>
    </w:p>
    <w:p w14:paraId="001F0D11" w14:textId="77777777" w:rsidR="00342AC4" w:rsidRPr="00416717" w:rsidRDefault="00342AC4" w:rsidP="00416717">
      <w:pPr>
        <w:rPr>
          <w:color w:val="auto"/>
        </w:rPr>
      </w:pPr>
      <w:r w:rsidRPr="00416717">
        <w:rPr>
          <w:color w:val="auto"/>
        </w:rPr>
        <w:t>Cluster 4: Shopping - yellow</w:t>
      </w:r>
    </w:p>
    <w:p w14:paraId="4244E3E6" w14:textId="2A6D9660" w:rsidR="008B690A" w:rsidRDefault="00416717" w:rsidP="00416717">
      <w:pPr>
        <w:rPr>
          <w:color w:val="auto"/>
        </w:rPr>
      </w:pPr>
      <w:r w:rsidRPr="00416717">
        <w:rPr>
          <w:color w:val="auto"/>
        </w:rPr>
        <w:t xml:space="preserve">I </w:t>
      </w:r>
      <w:r w:rsidR="00342AC4" w:rsidRPr="00416717">
        <w:rPr>
          <w:color w:val="auto"/>
        </w:rPr>
        <w:t>counted the totals from the venues and grouped them by zip code</w:t>
      </w:r>
      <w:r w:rsidRPr="00416717">
        <w:rPr>
          <w:color w:val="auto"/>
        </w:rPr>
        <w:t xml:space="preserve">.  The results </w:t>
      </w:r>
      <w:r>
        <w:rPr>
          <w:color w:val="auto"/>
        </w:rPr>
        <w:t>are shown by zip code and the quantity of four category venues in them.</w:t>
      </w:r>
    </w:p>
    <w:p w14:paraId="694A4306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27601    23</w:t>
      </w:r>
    </w:p>
    <w:p w14:paraId="60FA246E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27612    15</w:t>
      </w:r>
    </w:p>
    <w:p w14:paraId="77547556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27609    13</w:t>
      </w:r>
    </w:p>
    <w:p w14:paraId="7E265B3A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27603    10</w:t>
      </w:r>
    </w:p>
    <w:p w14:paraId="2086AAFF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27617    10</w:t>
      </w:r>
    </w:p>
    <w:p w14:paraId="695AB3E7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27615     9</w:t>
      </w:r>
    </w:p>
    <w:p w14:paraId="57B498C2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27605     5</w:t>
      </w:r>
    </w:p>
    <w:p w14:paraId="46551D46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27616     5</w:t>
      </w:r>
    </w:p>
    <w:p w14:paraId="4A50D541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27607     4</w:t>
      </w:r>
    </w:p>
    <w:p w14:paraId="1A11FBC0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27613     4</w:t>
      </w:r>
    </w:p>
    <w:p w14:paraId="3EF3C61F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27614     4</w:t>
      </w:r>
    </w:p>
    <w:p w14:paraId="29047725" w14:textId="77777777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27606     3</w:t>
      </w:r>
    </w:p>
    <w:p w14:paraId="3DCCD35B" w14:textId="75D51835" w:rsidR="00416717" w:rsidRPr="00416717" w:rsidRDefault="00416717" w:rsidP="0041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rPr>
          <w:rFonts w:ascii="var(--jp-code-font-family)" w:eastAsia="Times New Roman" w:hAnsi="var(--jp-code-font-family)" w:cs="Courier New"/>
          <w:color w:val="auto"/>
          <w:sz w:val="20"/>
          <w:szCs w:val="20"/>
        </w:rPr>
      </w:pPr>
      <w:r w:rsidRPr="00416717">
        <w:rPr>
          <w:rFonts w:ascii="var(--jp-code-font-family)" w:eastAsia="Times New Roman" w:hAnsi="var(--jp-code-font-family)" w:cs="Courier New"/>
          <w:color w:val="auto"/>
          <w:sz w:val="20"/>
          <w:szCs w:val="20"/>
        </w:rPr>
        <w:t>27610     1</w:t>
      </w:r>
    </w:p>
    <w:p w14:paraId="67E7B42A" w14:textId="77777777" w:rsidR="008B690A" w:rsidRDefault="008B690A" w:rsidP="008B690A">
      <w:pPr>
        <w:pStyle w:val="Heading1"/>
        <w:rPr>
          <w:rFonts w:eastAsia="Times New Roman"/>
        </w:rPr>
      </w:pPr>
      <w:r w:rsidRPr="008B690A">
        <w:rPr>
          <w:rFonts w:eastAsia="Times New Roman"/>
        </w:rPr>
        <w:t xml:space="preserve">Discussion </w:t>
      </w:r>
    </w:p>
    <w:p w14:paraId="190D802D" w14:textId="77777777" w:rsidR="00416717" w:rsidRPr="00416717" w:rsidRDefault="00416717" w:rsidP="00416717">
      <w:pPr>
        <w:rPr>
          <w:color w:val="auto"/>
        </w:rPr>
      </w:pPr>
      <w:r w:rsidRPr="00416717">
        <w:rPr>
          <w:color w:val="auto"/>
        </w:rPr>
        <w:t>As a result of this analysis, I will recommend to my friend that his first choice to open his restaurant should be in the 27601 zip code.  This neighborhood in downtown Raleigh which is a growing and becoming a very popular travel spot.</w:t>
      </w:r>
    </w:p>
    <w:p w14:paraId="3A02ADDE" w14:textId="77777777" w:rsidR="008B690A" w:rsidRDefault="008B690A" w:rsidP="008B690A">
      <w:pPr>
        <w:pStyle w:val="Heading1"/>
        <w:rPr>
          <w:rFonts w:eastAsia="Times New Roman"/>
        </w:rPr>
      </w:pPr>
      <w:r w:rsidRPr="008B690A">
        <w:rPr>
          <w:rFonts w:eastAsia="Times New Roman"/>
        </w:rPr>
        <w:t xml:space="preserve">Conclusion </w:t>
      </w:r>
    </w:p>
    <w:p w14:paraId="68E88D74" w14:textId="6D89C0F5" w:rsidR="008B690A" w:rsidRDefault="00390E60" w:rsidP="008B690A">
      <w:r>
        <w:t>Here is the final map of the Raleigh areas with its color coded categories placed in the specific zip code areas.</w:t>
      </w:r>
    </w:p>
    <w:p w14:paraId="58BC6AFE" w14:textId="6885DA4F" w:rsidR="00390E60" w:rsidRPr="008B690A" w:rsidRDefault="00390E60" w:rsidP="008B690A">
      <w:bookmarkStart w:id="5" w:name="_GoBack"/>
      <w:r>
        <w:rPr>
          <w:noProof/>
        </w:rPr>
        <w:lastRenderedPageBreak/>
        <w:drawing>
          <wp:inline distT="0" distB="0" distL="0" distR="0" wp14:anchorId="7214E695" wp14:editId="67FFD010">
            <wp:extent cx="5486400" cy="3063240"/>
            <wp:effectExtent l="0" t="0" r="0" b="3810"/>
            <wp:docPr id="4" name="Picture 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stoneRaleighZipCodeClustersM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390E60" w:rsidRPr="008B690A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38AA6" w14:textId="77777777" w:rsidR="00D76049" w:rsidRDefault="00D76049" w:rsidP="00C6554A">
      <w:pPr>
        <w:spacing w:before="0" w:after="0" w:line="240" w:lineRule="auto"/>
      </w:pPr>
      <w:r>
        <w:separator/>
      </w:r>
    </w:p>
  </w:endnote>
  <w:endnote w:type="continuationSeparator" w:id="0">
    <w:p w14:paraId="7239C043" w14:textId="77777777" w:rsidR="00D76049" w:rsidRDefault="00D7604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8BCB6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04595" w14:textId="77777777" w:rsidR="00D76049" w:rsidRDefault="00D7604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BF54690" w14:textId="77777777" w:rsidR="00D76049" w:rsidRDefault="00D7604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D846805"/>
    <w:multiLevelType w:val="multilevel"/>
    <w:tmpl w:val="B076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3C"/>
    <w:rsid w:val="00006D3C"/>
    <w:rsid w:val="000442DA"/>
    <w:rsid w:val="000F0AAD"/>
    <w:rsid w:val="001A11A4"/>
    <w:rsid w:val="001A7094"/>
    <w:rsid w:val="0024638D"/>
    <w:rsid w:val="002554CD"/>
    <w:rsid w:val="00293B83"/>
    <w:rsid w:val="002B4294"/>
    <w:rsid w:val="002F6CD5"/>
    <w:rsid w:val="00333D0D"/>
    <w:rsid w:val="00342AC4"/>
    <w:rsid w:val="00382EDA"/>
    <w:rsid w:val="00390E60"/>
    <w:rsid w:val="003B0248"/>
    <w:rsid w:val="00416717"/>
    <w:rsid w:val="004C049F"/>
    <w:rsid w:val="005000E2"/>
    <w:rsid w:val="0053779A"/>
    <w:rsid w:val="005736B2"/>
    <w:rsid w:val="00620DE9"/>
    <w:rsid w:val="00625F51"/>
    <w:rsid w:val="00627C20"/>
    <w:rsid w:val="006463E7"/>
    <w:rsid w:val="00651FB0"/>
    <w:rsid w:val="006A3CE7"/>
    <w:rsid w:val="006E4E8A"/>
    <w:rsid w:val="007C2DC4"/>
    <w:rsid w:val="00893828"/>
    <w:rsid w:val="008A7D96"/>
    <w:rsid w:val="008B690A"/>
    <w:rsid w:val="008D09B5"/>
    <w:rsid w:val="00932800"/>
    <w:rsid w:val="00A30F69"/>
    <w:rsid w:val="00AD3068"/>
    <w:rsid w:val="00BD39A9"/>
    <w:rsid w:val="00C6554A"/>
    <w:rsid w:val="00D76049"/>
    <w:rsid w:val="00D81096"/>
    <w:rsid w:val="00DE2396"/>
    <w:rsid w:val="00E01B3A"/>
    <w:rsid w:val="00E52613"/>
    <w:rsid w:val="00EC79DB"/>
    <w:rsid w:val="00ED3498"/>
    <w:rsid w:val="00ED7C44"/>
    <w:rsid w:val="00F32378"/>
    <w:rsid w:val="00F60A25"/>
    <w:rsid w:val="00F83C28"/>
    <w:rsid w:val="00F9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CE56A"/>
  <w15:chartTrackingRefBased/>
  <w15:docId w15:val="{09B562E0-CFBD-46B3-9D43-09A77A584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ott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0</TotalTime>
  <Pages>5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</dc:creator>
  <cp:keywords/>
  <dc:description/>
  <cp:lastModifiedBy> </cp:lastModifiedBy>
  <cp:revision>24</cp:revision>
  <dcterms:created xsi:type="dcterms:W3CDTF">2019-01-02T02:20:00Z</dcterms:created>
  <dcterms:modified xsi:type="dcterms:W3CDTF">2019-01-08T04:25:00Z</dcterms:modified>
</cp:coreProperties>
</file>